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65400" w14:textId="113A42BD" w:rsidR="00C6554A" w:rsidRPr="008B5277" w:rsidRDefault="0050194E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0D14FFA9" wp14:editId="3BAD4643">
            <wp:extent cx="5486400" cy="2880360"/>
            <wp:effectExtent l="0" t="0" r="0" b="0"/>
            <wp:docPr id="1579352725" name="Picture 1" descr="أكاديمية طوي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أكاديمية طوي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6D12C76" w14:textId="6BC22C33" w:rsidR="00C6554A" w:rsidRDefault="0050194E" w:rsidP="00C6554A">
      <w:pPr>
        <w:pStyle w:val="Title"/>
      </w:pPr>
      <w:r>
        <w:t>ASP.net core MCV</w:t>
      </w:r>
    </w:p>
    <w:p w14:paraId="61A38800" w14:textId="3C5DB095" w:rsidR="00C6554A" w:rsidRPr="00D5413C" w:rsidRDefault="0050194E" w:rsidP="00C6554A">
      <w:pPr>
        <w:pStyle w:val="Subtitle"/>
      </w:pPr>
      <w:r>
        <w:t>homework</w:t>
      </w:r>
    </w:p>
    <w:p w14:paraId="59A55FBC" w14:textId="39B4CEA0" w:rsidR="00C6554A" w:rsidRDefault="0050194E" w:rsidP="00C6554A">
      <w:pPr>
        <w:pStyle w:val="ContactInfo"/>
      </w:pPr>
      <w:r>
        <w:t>Zainab Hani Alyousef |</w:t>
      </w:r>
      <w:r w:rsidR="00C6554A" w:rsidRPr="00D5413C">
        <w:t xml:space="preserve"> </w:t>
      </w:r>
      <w:r>
        <w:t>27/10</w:t>
      </w:r>
      <w:r w:rsidR="00C6554A">
        <w:br w:type="page"/>
      </w:r>
    </w:p>
    <w:p w14:paraId="3856932D" w14:textId="3F4035B3" w:rsidR="00C6554A" w:rsidRDefault="0050194E" w:rsidP="00C6554A">
      <w:pPr>
        <w:pStyle w:val="Heading1"/>
      </w:pPr>
      <w:r>
        <w:lastRenderedPageBreak/>
        <w:t>Home page</w:t>
      </w:r>
    </w:p>
    <w:p w14:paraId="2DFD7DB4" w14:textId="55B0468C" w:rsidR="00C6554A" w:rsidRDefault="0050194E" w:rsidP="00164563">
      <w:pPr>
        <w:pStyle w:val="Heading3"/>
      </w:pPr>
      <w:r>
        <w:t>The first page requirements:</w:t>
      </w:r>
    </w:p>
    <w:p w14:paraId="7EC60DE8" w14:textId="308DD464" w:rsidR="00C6554A" w:rsidRDefault="00EF5EDC" w:rsidP="0050194E">
      <w:pPr>
        <w:pStyle w:val="ListBullet"/>
        <w:numPr>
          <w:ilvl w:val="0"/>
          <w:numId w:val="1"/>
        </w:numPr>
      </w:pPr>
      <w:r>
        <w:t>build</w:t>
      </w:r>
      <w:r w:rsidR="0050194E">
        <w:t xml:space="preserve"> a page named Home.</w:t>
      </w:r>
    </w:p>
    <w:p w14:paraId="6B1125DB" w14:textId="6796FA31" w:rsidR="00EF5EDC" w:rsidRDefault="00EF5EDC" w:rsidP="0050194E">
      <w:pPr>
        <w:pStyle w:val="ListBullet"/>
        <w:numPr>
          <w:ilvl w:val="0"/>
          <w:numId w:val="1"/>
        </w:numPr>
      </w:pPr>
      <w:r>
        <w:t>The page</w:t>
      </w:r>
      <w:r w:rsidR="0050194E">
        <w:t xml:space="preserve"> </w:t>
      </w:r>
      <w:r>
        <w:t>contains cards.</w:t>
      </w:r>
    </w:p>
    <w:p w14:paraId="303EA2CF" w14:textId="6CE4C4EE" w:rsidR="00EF5EDC" w:rsidRDefault="0050194E" w:rsidP="0050194E">
      <w:pPr>
        <w:pStyle w:val="ListBullet"/>
        <w:numPr>
          <w:ilvl w:val="0"/>
          <w:numId w:val="1"/>
        </w:numPr>
      </w:pPr>
      <w:r>
        <w:t xml:space="preserve"> </w:t>
      </w:r>
      <w:r w:rsidR="00EF5EDC">
        <w:t>Inside the card there should be product’ picture, name, description, price, and a button direct the user to the to another page named register.</w:t>
      </w:r>
    </w:p>
    <w:p w14:paraId="5D8A4224" w14:textId="76D0757D" w:rsidR="0050194E" w:rsidRDefault="00EF5EDC" w:rsidP="0050194E">
      <w:pPr>
        <w:pStyle w:val="ListBullet"/>
        <w:numPr>
          <w:ilvl w:val="0"/>
          <w:numId w:val="1"/>
        </w:numPr>
      </w:pPr>
      <w:r>
        <w:t>The button name is buy now.</w:t>
      </w:r>
    </w:p>
    <w:p w14:paraId="29FBF976" w14:textId="29A488A1" w:rsidR="00164563" w:rsidRDefault="00164563" w:rsidP="0050194E">
      <w:pPr>
        <w:pStyle w:val="ListBullet"/>
        <w:numPr>
          <w:ilvl w:val="0"/>
          <w:numId w:val="1"/>
        </w:numPr>
      </w:pPr>
      <w:r>
        <w:t>Both pages Home and Register should have header, main, and footer.</w:t>
      </w:r>
    </w:p>
    <w:p w14:paraId="279BF872" w14:textId="6EB2EA76" w:rsidR="00164563" w:rsidRDefault="00EF5EDC" w:rsidP="00164563">
      <w:pPr>
        <w:pStyle w:val="Heading3"/>
      </w:pPr>
      <w:r>
        <w:t>Codes:</w:t>
      </w:r>
    </w:p>
    <w:p w14:paraId="46C2FE3C" w14:textId="640079F4" w:rsidR="005079BD" w:rsidRPr="005079BD" w:rsidRDefault="005079BD" w:rsidP="005079BD">
      <w:r>
        <w:t>The head</w:t>
      </w:r>
    </w:p>
    <w:p w14:paraId="316180E6" w14:textId="4A3B96B3" w:rsidR="005079BD" w:rsidRDefault="005079BD" w:rsidP="00164563">
      <w:pPr>
        <w:pStyle w:val="Heading4"/>
      </w:pPr>
      <w:r w:rsidRPr="005079BD">
        <w:rPr>
          <w:noProof/>
        </w:rPr>
        <w:drawing>
          <wp:inline distT="0" distB="0" distL="0" distR="0" wp14:anchorId="6B1132FE" wp14:editId="19DCBF61">
            <wp:extent cx="5486400" cy="2012950"/>
            <wp:effectExtent l="0" t="0" r="0" b="6350"/>
            <wp:docPr id="18438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E47" w14:textId="2078007D" w:rsidR="005079BD" w:rsidRPr="005079BD" w:rsidRDefault="005079BD" w:rsidP="005079BD">
      <w:pPr>
        <w:rPr>
          <w:b/>
          <w:bCs/>
        </w:rPr>
      </w:pPr>
      <w:r w:rsidRPr="005079BD">
        <w:rPr>
          <w:b/>
          <w:bCs/>
        </w:rPr>
        <w:t>The body is divided into 3 parts:</w:t>
      </w:r>
    </w:p>
    <w:p w14:paraId="40D3D144" w14:textId="2013C461" w:rsidR="00164563" w:rsidRDefault="00164563" w:rsidP="00164563">
      <w:pPr>
        <w:pStyle w:val="Heading4"/>
      </w:pPr>
      <w:r>
        <w:t>Header</w:t>
      </w:r>
    </w:p>
    <w:p w14:paraId="34BE9E3A" w14:textId="4628E3F6" w:rsidR="005079BD" w:rsidRDefault="005079BD" w:rsidP="005079BD">
      <w:pPr>
        <w:pStyle w:val="ListParagraph"/>
        <w:numPr>
          <w:ilvl w:val="0"/>
          <w:numId w:val="16"/>
        </w:numPr>
      </w:pPr>
      <w:r>
        <w:t>The first part of the body.</w:t>
      </w:r>
    </w:p>
    <w:p w14:paraId="3850932D" w14:textId="46A21FE7" w:rsidR="005079BD" w:rsidRDefault="005079BD" w:rsidP="005079BD">
      <w:pPr>
        <w:pStyle w:val="ListParagraph"/>
        <w:numPr>
          <w:ilvl w:val="0"/>
          <w:numId w:val="16"/>
        </w:numPr>
      </w:pPr>
      <w:r>
        <w:t>The header contains the navigation bar.</w:t>
      </w:r>
    </w:p>
    <w:p w14:paraId="42241AFE" w14:textId="11A8574F" w:rsidR="005079BD" w:rsidRPr="005079BD" w:rsidRDefault="005079BD" w:rsidP="005079BD">
      <w:pPr>
        <w:pStyle w:val="ListParagraph"/>
        <w:numPr>
          <w:ilvl w:val="0"/>
          <w:numId w:val="16"/>
        </w:numPr>
      </w:pPr>
      <w:r w:rsidRPr="005079BD">
        <w:rPr>
          <w:noProof/>
        </w:rPr>
        <w:lastRenderedPageBreak/>
        <w:drawing>
          <wp:inline distT="0" distB="0" distL="0" distR="0" wp14:anchorId="022A2F98" wp14:editId="6A992C05">
            <wp:extent cx="5486400" cy="2065655"/>
            <wp:effectExtent l="0" t="0" r="0" b="0"/>
            <wp:docPr id="3939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73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CDCC" w14:textId="2138E8BE" w:rsidR="00164563" w:rsidRDefault="00164563" w:rsidP="005079BD">
      <w:pPr>
        <w:pStyle w:val="Heading4"/>
      </w:pPr>
      <w:r>
        <w:t>Main</w:t>
      </w:r>
    </w:p>
    <w:p w14:paraId="4B9BF48A" w14:textId="67D3B376" w:rsidR="005079BD" w:rsidRDefault="005079BD" w:rsidP="005079BD">
      <w:pPr>
        <w:pStyle w:val="ListParagraph"/>
        <w:numPr>
          <w:ilvl w:val="0"/>
          <w:numId w:val="16"/>
        </w:numPr>
      </w:pPr>
      <w:r>
        <w:t>The second part of the body.</w:t>
      </w:r>
    </w:p>
    <w:p w14:paraId="605424CC" w14:textId="7D2D504B" w:rsidR="005079BD" w:rsidRDefault="00E61AC0" w:rsidP="005079BD">
      <w:pPr>
        <w:pStyle w:val="ListParagraph"/>
        <w:numPr>
          <w:ilvl w:val="0"/>
          <w:numId w:val="16"/>
        </w:numPr>
      </w:pPr>
      <w:r>
        <w:t>Container class to control the alignment of its content.</w:t>
      </w:r>
    </w:p>
    <w:p w14:paraId="0F0C220D" w14:textId="741424D8" w:rsidR="00215C4A" w:rsidRDefault="00215C4A" w:rsidP="005079BD">
      <w:pPr>
        <w:pStyle w:val="ListParagraph"/>
        <w:numPr>
          <w:ilvl w:val="0"/>
          <w:numId w:val="16"/>
        </w:numPr>
      </w:pPr>
      <w:r>
        <w:t xml:space="preserve">Card class can farther be divided to header, body and footer. </w:t>
      </w:r>
    </w:p>
    <w:p w14:paraId="78C084F8" w14:textId="5B46992E" w:rsidR="00E61AC0" w:rsidRPr="005079BD" w:rsidRDefault="00215C4A" w:rsidP="005079BD">
      <w:pPr>
        <w:pStyle w:val="ListParagraph"/>
        <w:numPr>
          <w:ilvl w:val="0"/>
          <w:numId w:val="16"/>
        </w:numPr>
      </w:pPr>
      <w:r w:rsidRPr="00215C4A">
        <w:rPr>
          <w:noProof/>
        </w:rPr>
        <w:drawing>
          <wp:inline distT="0" distB="0" distL="0" distR="0" wp14:anchorId="3E6F6E4D" wp14:editId="1241969F">
            <wp:extent cx="5486400" cy="3129915"/>
            <wp:effectExtent l="0" t="0" r="0" b="0"/>
            <wp:docPr id="153359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98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9A6" w14:textId="2F457853" w:rsidR="00164563" w:rsidRDefault="005D612A" w:rsidP="005079BD">
      <w:pPr>
        <w:pStyle w:val="Heading4"/>
      </w:pPr>
      <w:r>
        <w:t>F</w:t>
      </w:r>
      <w:r w:rsidR="00164563">
        <w:t>ooter</w:t>
      </w:r>
    </w:p>
    <w:p w14:paraId="35D39509" w14:textId="1999AEBB" w:rsidR="005D612A" w:rsidRDefault="005D612A" w:rsidP="005D612A">
      <w:pPr>
        <w:pStyle w:val="ListParagraph"/>
        <w:numPr>
          <w:ilvl w:val="0"/>
          <w:numId w:val="16"/>
        </w:numPr>
      </w:pPr>
      <w:r>
        <w:t xml:space="preserve">The footer codes are from </w:t>
      </w:r>
      <w:proofErr w:type="spellStart"/>
      <w:r>
        <w:t>mdbootstrap</w:t>
      </w:r>
      <w:proofErr w:type="spellEnd"/>
      <w:r>
        <w:t xml:space="preserve"> website.</w:t>
      </w:r>
    </w:p>
    <w:p w14:paraId="6785A968" w14:textId="72178051" w:rsidR="005D612A" w:rsidRDefault="00CA03F0" w:rsidP="005D612A">
      <w:pPr>
        <w:pStyle w:val="ListParagraph"/>
        <w:numPr>
          <w:ilvl w:val="0"/>
          <w:numId w:val="16"/>
        </w:numPr>
      </w:pPr>
      <w:r>
        <w:t>Inside the footer there are two sections and at the end there is a copy right.</w:t>
      </w:r>
    </w:p>
    <w:p w14:paraId="5EA09E7F" w14:textId="4493500E" w:rsidR="00CA03F0" w:rsidRDefault="00CA03F0" w:rsidP="005D612A">
      <w:pPr>
        <w:pStyle w:val="ListParagraph"/>
        <w:numPr>
          <w:ilvl w:val="0"/>
          <w:numId w:val="16"/>
        </w:numPr>
      </w:pPr>
      <w:r>
        <w:t>The first section is line with social media icon which when the user press it will direct them to other page.</w:t>
      </w:r>
    </w:p>
    <w:p w14:paraId="6EF9B59D" w14:textId="464C2C07" w:rsidR="00CA03F0" w:rsidRDefault="00CA03F0" w:rsidP="005D612A">
      <w:pPr>
        <w:pStyle w:val="ListParagraph"/>
        <w:numPr>
          <w:ilvl w:val="0"/>
          <w:numId w:val="16"/>
        </w:numPr>
      </w:pPr>
      <w:r>
        <w:t>The second section contains the body of the footer.</w:t>
      </w:r>
    </w:p>
    <w:p w14:paraId="3F6EB41B" w14:textId="723F85A6" w:rsidR="00CA03F0" w:rsidRPr="005D612A" w:rsidRDefault="00CA03F0" w:rsidP="005D612A">
      <w:pPr>
        <w:pStyle w:val="ListParagraph"/>
        <w:numPr>
          <w:ilvl w:val="0"/>
          <w:numId w:val="16"/>
        </w:numPr>
      </w:pPr>
      <w:r w:rsidRPr="00CA03F0">
        <w:rPr>
          <w:noProof/>
        </w:rPr>
        <w:lastRenderedPageBreak/>
        <w:drawing>
          <wp:inline distT="0" distB="0" distL="0" distR="0" wp14:anchorId="09F724EC" wp14:editId="030E020C">
            <wp:extent cx="5486400" cy="2171065"/>
            <wp:effectExtent l="0" t="0" r="0" b="635"/>
            <wp:docPr id="145459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6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49E5" w14:textId="1F74A93A" w:rsidR="00EF5EDC" w:rsidRPr="00514122" w:rsidRDefault="00164563" w:rsidP="00164563">
      <w:pPr>
        <w:pStyle w:val="Heading3"/>
      </w:pPr>
      <w:r>
        <w:t>Result</w:t>
      </w:r>
    </w:p>
    <w:p w14:paraId="30B5D77D" w14:textId="72E1CC72" w:rsidR="00164563" w:rsidRDefault="00CA03F0" w:rsidP="00CA03F0">
      <w:pPr>
        <w:pStyle w:val="ListParagraph"/>
        <w:numPr>
          <w:ilvl w:val="0"/>
          <w:numId w:val="16"/>
        </w:numPr>
      </w:pPr>
      <w:r w:rsidRPr="00CA03F0">
        <w:rPr>
          <w:noProof/>
        </w:rPr>
        <w:drawing>
          <wp:inline distT="0" distB="0" distL="0" distR="0" wp14:anchorId="5B6D1E0F" wp14:editId="4ACD6FCA">
            <wp:extent cx="5486400" cy="3086100"/>
            <wp:effectExtent l="0" t="0" r="0" b="0"/>
            <wp:docPr id="70263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359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DE2E" w14:textId="5EC7B43D" w:rsidR="00CA03F0" w:rsidRDefault="00FD60F2" w:rsidP="00CA03F0">
      <w:pPr>
        <w:pStyle w:val="ListParagraph"/>
        <w:numPr>
          <w:ilvl w:val="0"/>
          <w:numId w:val="16"/>
        </w:numPr>
      </w:pPr>
      <w:r w:rsidRPr="00FD60F2">
        <w:rPr>
          <w:noProof/>
        </w:rPr>
        <w:lastRenderedPageBreak/>
        <w:drawing>
          <wp:inline distT="0" distB="0" distL="0" distR="0" wp14:anchorId="2E5A6453" wp14:editId="63066536">
            <wp:extent cx="5486400" cy="3086100"/>
            <wp:effectExtent l="0" t="0" r="0" b="0"/>
            <wp:docPr id="94181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26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814F" w14:textId="1BD9725B" w:rsidR="00C6554A" w:rsidRPr="00D5413C" w:rsidRDefault="00FD60F2" w:rsidP="00C6554A">
      <w:pPr>
        <w:pStyle w:val="Heading2"/>
      </w:pPr>
      <w:r>
        <w:t>register page</w:t>
      </w:r>
    </w:p>
    <w:p w14:paraId="59FC7766" w14:textId="4CC15379" w:rsidR="00E60A87" w:rsidRDefault="00FD60F2" w:rsidP="00FD60F2">
      <w:r>
        <w:t>The header and the footer are the same as Home page. The different is in the main part:</w:t>
      </w:r>
    </w:p>
    <w:p w14:paraId="78CE48A4" w14:textId="3FA9116D" w:rsidR="00FD60F2" w:rsidRDefault="00FD60F2" w:rsidP="00FD60F2">
      <w:pPr>
        <w:pStyle w:val="Heading3"/>
      </w:pPr>
      <w:r>
        <w:t>Codes:</w:t>
      </w:r>
    </w:p>
    <w:p w14:paraId="185A697E" w14:textId="0912F154" w:rsidR="00FD60F2" w:rsidRPr="00FD60F2" w:rsidRDefault="00FD60F2" w:rsidP="00FD60F2">
      <w:r w:rsidRPr="00FD60F2">
        <w:rPr>
          <w:noProof/>
        </w:rPr>
        <w:drawing>
          <wp:inline distT="0" distB="0" distL="0" distR="0" wp14:anchorId="36C0E022" wp14:editId="41AAA915">
            <wp:extent cx="5486400" cy="3086100"/>
            <wp:effectExtent l="0" t="0" r="0" b="0"/>
            <wp:docPr id="193232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6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AC3C" w14:textId="7E01167D" w:rsidR="00FD60F2" w:rsidRDefault="00FD60F2" w:rsidP="00FD60F2">
      <w:pPr>
        <w:pStyle w:val="Heading3"/>
      </w:pPr>
      <w:r>
        <w:lastRenderedPageBreak/>
        <w:t>Result:</w:t>
      </w:r>
    </w:p>
    <w:p w14:paraId="752FF9E4" w14:textId="6D38A6F7" w:rsidR="00FD60F2" w:rsidRDefault="00FD60F2" w:rsidP="00FD60F2">
      <w:pPr>
        <w:pStyle w:val="ListParagraph"/>
        <w:numPr>
          <w:ilvl w:val="0"/>
          <w:numId w:val="16"/>
        </w:numPr>
      </w:pPr>
      <w:r w:rsidRPr="00FD60F2">
        <w:rPr>
          <w:noProof/>
        </w:rPr>
        <w:drawing>
          <wp:inline distT="0" distB="0" distL="0" distR="0" wp14:anchorId="316A323D" wp14:editId="68B47EBB">
            <wp:extent cx="5486400" cy="3086100"/>
            <wp:effectExtent l="0" t="0" r="0" b="0"/>
            <wp:docPr id="109720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5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B741" w14:textId="77777777" w:rsidR="00FD60F2" w:rsidRDefault="00FD60F2" w:rsidP="00FD60F2"/>
    <w:p w14:paraId="093BC50F" w14:textId="77777777" w:rsidR="00FD60F2" w:rsidRDefault="00FD60F2" w:rsidP="00FD60F2"/>
    <w:p w14:paraId="02AC8F7D" w14:textId="77777777" w:rsidR="00FD60F2" w:rsidRDefault="00FD60F2" w:rsidP="00FD60F2"/>
    <w:p w14:paraId="10E2E828" w14:textId="2B48CFC5" w:rsidR="00FD60F2" w:rsidRDefault="00FD60F2" w:rsidP="00FD60F2">
      <w:r>
        <w:t>References:</w:t>
      </w:r>
    </w:p>
    <w:p w14:paraId="6E68162E" w14:textId="4228AA33" w:rsidR="00FD60F2" w:rsidRDefault="00FD60F2" w:rsidP="00FD60F2">
      <w:pPr>
        <w:pStyle w:val="ListNumber"/>
      </w:pPr>
      <w:r>
        <w:t>Bootstrap</w:t>
      </w:r>
    </w:p>
    <w:p w14:paraId="4471379F" w14:textId="0C29B391" w:rsidR="00FD60F2" w:rsidRDefault="00000000" w:rsidP="00FD60F2">
      <w:pPr>
        <w:pStyle w:val="ListNumber"/>
      </w:pPr>
      <w:hyperlink r:id="rId16" w:history="1">
        <w:proofErr w:type="spellStart"/>
        <w:r w:rsidR="00FD60F2" w:rsidRPr="00FD60F2">
          <w:rPr>
            <w:rStyle w:val="Hyperlink"/>
          </w:rPr>
          <w:t>mdbootstrap</w:t>
        </w:r>
        <w:proofErr w:type="spellEnd"/>
      </w:hyperlink>
      <w:r w:rsidR="00FD60F2">
        <w:t>.</w:t>
      </w:r>
    </w:p>
    <w:p w14:paraId="1CF5AA40" w14:textId="5997A9A3" w:rsidR="00FC2081" w:rsidRDefault="00FC2081" w:rsidP="00FD60F2">
      <w:pPr>
        <w:pStyle w:val="ListNumber"/>
      </w:pPr>
      <w:hyperlink r:id="rId17" w:anchor="page=1&amp;query=undefined&amp;from_query=undefined&amp;position=1&amp;from_view=detail_alsolike" w:history="1">
        <w:proofErr w:type="spellStart"/>
        <w:r w:rsidRPr="00FC2081">
          <w:rPr>
            <w:rStyle w:val="Hyperlink"/>
          </w:rPr>
          <w:t>Freepic</w:t>
        </w:r>
        <w:proofErr w:type="spellEnd"/>
      </w:hyperlink>
      <w:r>
        <w:t>.</w:t>
      </w:r>
    </w:p>
    <w:p w14:paraId="55CCE128" w14:textId="77777777" w:rsidR="00FD60F2" w:rsidRDefault="00FD60F2" w:rsidP="00FD60F2"/>
    <w:p w14:paraId="11A41EAE" w14:textId="77777777" w:rsidR="00FD60F2" w:rsidRPr="00FD60F2" w:rsidRDefault="00FD60F2" w:rsidP="00FD60F2"/>
    <w:sectPr w:rsidR="00FD60F2" w:rsidRPr="00FD60F2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61D60" w14:textId="77777777" w:rsidR="00575585" w:rsidRDefault="00575585" w:rsidP="00C6554A">
      <w:pPr>
        <w:spacing w:before="0" w:after="0" w:line="240" w:lineRule="auto"/>
      </w:pPr>
      <w:r>
        <w:separator/>
      </w:r>
    </w:p>
  </w:endnote>
  <w:endnote w:type="continuationSeparator" w:id="0">
    <w:p w14:paraId="53DC0E60" w14:textId="77777777" w:rsidR="00575585" w:rsidRDefault="0057558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1F5E" w14:textId="77777777" w:rsidR="00E60A87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DEDFB" w14:textId="77777777" w:rsidR="00575585" w:rsidRDefault="0057558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DDF43DC" w14:textId="77777777" w:rsidR="00575585" w:rsidRDefault="0057558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3816E0E"/>
    <w:multiLevelType w:val="hybridMultilevel"/>
    <w:tmpl w:val="61F8E218"/>
    <w:lvl w:ilvl="0" w:tplc="AE0CB83C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0872946">
    <w:abstractNumId w:val="9"/>
  </w:num>
  <w:num w:numId="2" w16cid:durableId="54208739">
    <w:abstractNumId w:val="8"/>
  </w:num>
  <w:num w:numId="3" w16cid:durableId="1500854588">
    <w:abstractNumId w:val="8"/>
  </w:num>
  <w:num w:numId="4" w16cid:durableId="1603536653">
    <w:abstractNumId w:val="9"/>
  </w:num>
  <w:num w:numId="5" w16cid:durableId="698969800">
    <w:abstractNumId w:val="13"/>
  </w:num>
  <w:num w:numId="6" w16cid:durableId="278726658">
    <w:abstractNumId w:val="10"/>
  </w:num>
  <w:num w:numId="7" w16cid:durableId="1718234978">
    <w:abstractNumId w:val="11"/>
  </w:num>
  <w:num w:numId="8" w16cid:durableId="1947077887">
    <w:abstractNumId w:val="7"/>
  </w:num>
  <w:num w:numId="9" w16cid:durableId="1467818183">
    <w:abstractNumId w:val="6"/>
  </w:num>
  <w:num w:numId="10" w16cid:durableId="428278166">
    <w:abstractNumId w:val="5"/>
  </w:num>
  <w:num w:numId="11" w16cid:durableId="325786557">
    <w:abstractNumId w:val="4"/>
  </w:num>
  <w:num w:numId="12" w16cid:durableId="1087925256">
    <w:abstractNumId w:val="3"/>
  </w:num>
  <w:num w:numId="13" w16cid:durableId="499544355">
    <w:abstractNumId w:val="2"/>
  </w:num>
  <w:num w:numId="14" w16cid:durableId="1252004326">
    <w:abstractNumId w:val="1"/>
  </w:num>
  <w:num w:numId="15" w16cid:durableId="890075338">
    <w:abstractNumId w:val="0"/>
  </w:num>
  <w:num w:numId="16" w16cid:durableId="11342550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94E"/>
    <w:rsid w:val="000B00BE"/>
    <w:rsid w:val="00164563"/>
    <w:rsid w:val="00215C4A"/>
    <w:rsid w:val="002554CD"/>
    <w:rsid w:val="00293B83"/>
    <w:rsid w:val="002B4294"/>
    <w:rsid w:val="00333D0D"/>
    <w:rsid w:val="004C049F"/>
    <w:rsid w:val="005000E2"/>
    <w:rsid w:val="0050194E"/>
    <w:rsid w:val="005079BD"/>
    <w:rsid w:val="00575585"/>
    <w:rsid w:val="005D612A"/>
    <w:rsid w:val="006A3CE7"/>
    <w:rsid w:val="00C6554A"/>
    <w:rsid w:val="00CA03F0"/>
    <w:rsid w:val="00E60A87"/>
    <w:rsid w:val="00E61AC0"/>
    <w:rsid w:val="00ED7C44"/>
    <w:rsid w:val="00EF5EDC"/>
    <w:rsid w:val="00FC2081"/>
    <w:rsid w:val="00FD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21179"/>
  <w15:chartTrackingRefBased/>
  <w15:docId w15:val="{B0C7B479-77B8-4EDD-B77E-32743C920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64563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ListParagraph">
    <w:name w:val="List Paragraph"/>
    <w:basedOn w:val="Normal"/>
    <w:uiPriority w:val="34"/>
    <w:unhideWhenUsed/>
    <w:qFormat/>
    <w:rsid w:val="005079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reepik.com/premium-psd/perfume-bottle-green-smoke_14058549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mdbootstrap.com/docs/standard/navigation/footer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6656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98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96656</dc:creator>
  <cp:keywords/>
  <dc:description/>
  <cp:lastModifiedBy>Zainab Alyousef</cp:lastModifiedBy>
  <cp:revision>2</cp:revision>
  <dcterms:created xsi:type="dcterms:W3CDTF">2023-10-27T15:18:00Z</dcterms:created>
  <dcterms:modified xsi:type="dcterms:W3CDTF">2023-10-27T16:57:00Z</dcterms:modified>
</cp:coreProperties>
</file>